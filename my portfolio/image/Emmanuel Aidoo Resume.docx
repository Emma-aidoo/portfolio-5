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15FD" w14:textId="77777777" w:rsidR="00092B58" w:rsidRPr="00BC7952" w:rsidRDefault="00092B58" w:rsidP="00092B58">
      <w:pPr>
        <w:pStyle w:val="ImagePlaceholder"/>
        <w:rPr>
          <w:rFonts w:ascii="Segoe UI" w:hAnsi="Segoe UI" w:cs="Segoe UI"/>
        </w:rPr>
      </w:pPr>
      <w:r w:rsidRPr="00BC7952">
        <w:rPr>
          <w:rFonts w:ascii="Segoe UI" w:hAnsi="Segoe UI" w:cs="Segoe UI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304CA8D5" wp14:editId="60CD0A31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 hidden="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7F53A" id="Rectangle 1465326552" o:spid="_x0000_s1026" alt="&quot;&quot;" style="position:absolute;margin-left:0;margin-top:-26.25pt;width:612pt;height:11in;z-index:-251657216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BC7952" w14:paraId="5D14F8ED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39646F77" w14:textId="780AA159" w:rsidR="00092B58" w:rsidRPr="00BC7952" w:rsidRDefault="00451409" w:rsidP="001F4ACF">
            <w:pPr>
              <w:pStyle w:val="Title"/>
              <w:jc w:val="center"/>
              <w:rPr>
                <w:rFonts w:ascii="Segoe UI" w:hAnsi="Segoe UI" w:cs="Segoe UI"/>
                <w:sz w:val="72"/>
                <w:szCs w:val="72"/>
              </w:rPr>
            </w:pPr>
            <w:r>
              <w:rPr>
                <w:rFonts w:ascii="Segoe UI" w:hAnsi="Segoe UI" w:cs="Segoe UI"/>
                <w:sz w:val="72"/>
                <w:szCs w:val="72"/>
              </w:rPr>
              <w:t>EMMANUEL AIDOO</w:t>
            </w:r>
          </w:p>
        </w:tc>
      </w:tr>
      <w:tr w:rsidR="00092B58" w:rsidRPr="00BC7952" w14:paraId="45BA0059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089E8DFE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Cs w:val="22"/>
              </w:rPr>
            </w:pPr>
          </w:p>
        </w:tc>
      </w:tr>
      <w:tr w:rsidR="00092B58" w:rsidRPr="00BC7952" w14:paraId="4DC2558F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0BAC1D38" w14:textId="77777777" w:rsidR="00092B58" w:rsidRPr="00BC7952" w:rsidRDefault="00000000" w:rsidP="00690E3F">
            <w:pPr>
              <w:pStyle w:val="Heading1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664809456"/>
                <w:placeholder>
                  <w:docPart w:val="B7957C69160D44B28863BB131BB272EF"/>
                </w:placeholder>
                <w:temporary/>
                <w:showingPlcHdr/>
                <w15:appearance w15:val="hidden"/>
              </w:sdtPr>
              <w:sdtContent>
                <w:r w:rsidR="00300BC8" w:rsidRPr="00BC7952">
                  <w:rPr>
                    <w:rFonts w:ascii="Segoe UI" w:hAnsi="Segoe UI" w:cs="Segoe UI"/>
                  </w:rPr>
                  <w:t>OBJECTIVE</w:t>
                </w:r>
              </w:sdtContent>
            </w:sdt>
          </w:p>
          <w:p w14:paraId="7F561823" w14:textId="33858D64" w:rsidR="00491902" w:rsidRPr="00BC7952" w:rsidRDefault="00491902" w:rsidP="00491902">
            <w:pPr>
              <w:spacing w:after="120"/>
              <w:rPr>
                <w:rFonts w:ascii="Segoe UI" w:hAnsi="Segoe UI" w:cs="Segoe UI"/>
              </w:rPr>
            </w:pPr>
            <w:r w:rsidRPr="00BC7952">
              <w:rPr>
                <w:rFonts w:ascii="Segoe UI" w:hAnsi="Segoe UI" w:cs="Segoe UI"/>
              </w:rPr>
              <w:t xml:space="preserve">Creative and detail-oriented Graphic Designer, Web Developer, and Video Editor with over 4 years of experience in designing visually appealing graphics, developing functional websites, and editing engaging video content. Proficient in HTML, CSS, JavaScript, and design tools, with a passion for creating user-friendly digital experiences. Adept at collaborating with teams, teaching technical concepts, and delivering projects that exceed client expectations. Currently pursuing a </w:t>
            </w:r>
            <w:r w:rsidR="00451409">
              <w:rPr>
                <w:rFonts w:ascii="Segoe UI" w:hAnsi="Segoe UI" w:cs="Segoe UI"/>
              </w:rPr>
              <w:t>HND</w:t>
            </w:r>
            <w:r w:rsidRPr="00BC7952">
              <w:rPr>
                <w:rFonts w:ascii="Segoe UI" w:hAnsi="Segoe UI" w:cs="Segoe UI"/>
              </w:rPr>
              <w:t xml:space="preserve"> in Web Technologies and Multimedia to further enhance technical expertise.</w:t>
            </w:r>
          </w:p>
          <w:p w14:paraId="64E99A60" w14:textId="5BF9F464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  <w:p w14:paraId="70D43515" w14:textId="77777777" w:rsidR="00092B58" w:rsidRPr="00BC7952" w:rsidRDefault="00092B58" w:rsidP="00AA7C8A">
            <w:pPr>
              <w:rPr>
                <w:rFonts w:ascii="Segoe UI" w:hAnsi="Segoe UI" w:cs="Segoe UI"/>
                <w:szCs w:val="26"/>
              </w:rPr>
            </w:pPr>
          </w:p>
          <w:p w14:paraId="0BCAAE44" w14:textId="77777777" w:rsidR="002F5B2C" w:rsidRPr="00BC7952" w:rsidRDefault="00000000" w:rsidP="002F5B2C">
            <w:pPr>
              <w:pStyle w:val="Heading2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751769592"/>
                <w:placeholder>
                  <w:docPart w:val="B10AA49C40A2489EB6E3DD96D2C8DDC2"/>
                </w:placeholder>
                <w:temporary/>
                <w:showingPlcHdr/>
                <w15:appearance w15:val="hidden"/>
              </w:sdtPr>
              <w:sdtContent>
                <w:r w:rsidR="002F5B2C" w:rsidRPr="00BC7952">
                  <w:rPr>
                    <w:rFonts w:ascii="Segoe UI" w:hAnsi="Segoe UI" w:cs="Segoe UI"/>
                  </w:rPr>
                  <w:t>ADDRESS</w:t>
                </w:r>
              </w:sdtContent>
            </w:sdt>
          </w:p>
          <w:p w14:paraId="798C2377" w14:textId="7066A860" w:rsidR="002F5B2C" w:rsidRPr="00BC7952" w:rsidRDefault="00451409" w:rsidP="002F5B2C">
            <w:pPr>
              <w:pStyle w:val="Heading3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WS-498-0508</w:t>
            </w:r>
          </w:p>
          <w:p w14:paraId="1039985A" w14:textId="74DA3975" w:rsidR="002F5B2C" w:rsidRPr="00BC7952" w:rsidRDefault="00451409" w:rsidP="002F5B2C">
            <w:pPr>
              <w:pStyle w:val="Heading3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 ADU ST</w:t>
            </w:r>
          </w:p>
          <w:p w14:paraId="0C965B96" w14:textId="77777777" w:rsidR="002F5B2C" w:rsidRPr="00BC7952" w:rsidRDefault="002F5B2C" w:rsidP="002F5B2C">
            <w:pPr>
              <w:pStyle w:val="Heading3"/>
              <w:rPr>
                <w:rFonts w:ascii="Segoe UI" w:hAnsi="Segoe UI" w:cs="Segoe UI"/>
              </w:rPr>
            </w:pPr>
            <w:r w:rsidRPr="00BC7952">
              <w:rPr>
                <w:rFonts w:ascii="Segoe UI" w:hAnsi="Segoe UI" w:cs="Segoe UI"/>
              </w:rPr>
              <w:t xml:space="preserve">Takoradi – Ghana. </w:t>
            </w:r>
          </w:p>
          <w:p w14:paraId="7F444761" w14:textId="77777777" w:rsidR="002F5B2C" w:rsidRPr="00BC7952" w:rsidRDefault="00000000" w:rsidP="002F5B2C">
            <w:pPr>
              <w:pStyle w:val="Heading2"/>
              <w:rPr>
                <w:rFonts w:ascii="Segoe UI" w:hAnsi="Segoe UI" w:cs="Segoe UI"/>
                <w:color w:val="auto"/>
              </w:rPr>
            </w:pPr>
            <w:sdt>
              <w:sdtPr>
                <w:rPr>
                  <w:rFonts w:ascii="Segoe UI" w:hAnsi="Segoe UI" w:cs="Segoe UI"/>
                </w:rPr>
                <w:id w:val="1466080253"/>
                <w:placeholder>
                  <w:docPart w:val="3D666B54E42345A3B06B62C2323CADAA"/>
                </w:placeholder>
                <w:temporary/>
                <w:showingPlcHdr/>
                <w15:appearance w15:val="hidden"/>
              </w:sdtPr>
              <w:sdtContent>
                <w:r w:rsidR="002F5B2C" w:rsidRPr="00BC7952">
                  <w:rPr>
                    <w:rFonts w:ascii="Segoe UI" w:hAnsi="Segoe UI" w:cs="Segoe UI"/>
                  </w:rPr>
                  <w:t>PHONE</w:t>
                </w:r>
              </w:sdtContent>
            </w:sdt>
          </w:p>
          <w:p w14:paraId="797355C9" w14:textId="3ABC3AB9" w:rsidR="002F5B2C" w:rsidRPr="00BC7952" w:rsidRDefault="002F5B2C" w:rsidP="002F5B2C">
            <w:pPr>
              <w:pStyle w:val="Heading3"/>
              <w:rPr>
                <w:rFonts w:ascii="Segoe UI" w:hAnsi="Segoe UI" w:cs="Segoe UI"/>
                <w:szCs w:val="20"/>
              </w:rPr>
            </w:pPr>
            <w:r w:rsidRPr="00BC7952">
              <w:rPr>
                <w:rFonts w:ascii="Segoe UI" w:hAnsi="Segoe UI" w:cs="Segoe UI"/>
              </w:rPr>
              <w:t xml:space="preserve">+233 </w:t>
            </w:r>
            <w:r w:rsidR="00451409">
              <w:rPr>
                <w:rFonts w:ascii="Segoe UI" w:hAnsi="Segoe UI" w:cs="Segoe UI"/>
              </w:rPr>
              <w:t>551600189</w:t>
            </w:r>
          </w:p>
          <w:p w14:paraId="58AF0278" w14:textId="77777777" w:rsidR="002F5B2C" w:rsidRPr="00BC7952" w:rsidRDefault="00000000" w:rsidP="002F5B2C">
            <w:pPr>
              <w:pStyle w:val="Heading2"/>
              <w:rPr>
                <w:rFonts w:ascii="Segoe UI" w:hAnsi="Segoe UI" w:cs="Segoe UI"/>
                <w:color w:val="auto"/>
              </w:rPr>
            </w:pPr>
            <w:sdt>
              <w:sdtPr>
                <w:rPr>
                  <w:rFonts w:ascii="Segoe UI" w:hAnsi="Segoe UI" w:cs="Segoe UI"/>
                </w:rPr>
                <w:id w:val="-1420559286"/>
                <w:placeholder>
                  <w:docPart w:val="0F74F344E55F4DD3AEEDFDF2253CB939"/>
                </w:placeholder>
                <w:temporary/>
                <w:showingPlcHdr/>
                <w15:appearance w15:val="hidden"/>
              </w:sdtPr>
              <w:sdtContent>
                <w:r w:rsidR="002F5B2C" w:rsidRPr="00BC7952">
                  <w:rPr>
                    <w:rFonts w:ascii="Segoe UI" w:hAnsi="Segoe UI" w:cs="Segoe UI"/>
                  </w:rPr>
                  <w:t>EMAIL</w:t>
                </w:r>
              </w:sdtContent>
            </w:sdt>
          </w:p>
          <w:p w14:paraId="4CFE9893" w14:textId="67A2DC11" w:rsidR="002F5B2C" w:rsidRPr="00BC7952" w:rsidRDefault="00451409" w:rsidP="002F5B2C">
            <w:pPr>
              <w:pStyle w:val="Heading3"/>
              <w:rPr>
                <w:rFonts w:ascii="Segoe UI" w:hAnsi="Segoe UI" w:cs="Segoe UI"/>
                <w:szCs w:val="20"/>
              </w:rPr>
            </w:pPr>
            <w:r>
              <w:rPr>
                <w:rFonts w:ascii="Segoe UI" w:hAnsi="Segoe UI" w:cs="Segoe UI"/>
              </w:rPr>
              <w:t>Khobinaemma56</w:t>
            </w:r>
            <w:r w:rsidR="002F5B2C" w:rsidRPr="00BC7952">
              <w:rPr>
                <w:rFonts w:ascii="Segoe UI" w:hAnsi="Segoe UI" w:cs="Segoe UI"/>
              </w:rPr>
              <w:t>@gmail.com</w:t>
            </w:r>
          </w:p>
          <w:p w14:paraId="5E301737" w14:textId="77777777" w:rsidR="002F5B2C" w:rsidRPr="00BC7952" w:rsidRDefault="002F5B2C" w:rsidP="002F5B2C">
            <w:pPr>
              <w:pStyle w:val="Heading2"/>
              <w:rPr>
                <w:rFonts w:ascii="Segoe UI" w:hAnsi="Segoe UI" w:cs="Segoe UI"/>
              </w:rPr>
            </w:pPr>
            <w:r w:rsidRPr="00BC7952">
              <w:rPr>
                <w:rFonts w:ascii="Segoe UI" w:hAnsi="Segoe UI" w:cs="Segoe UI"/>
              </w:rPr>
              <w:t xml:space="preserve">LINKEDIN </w:t>
            </w:r>
          </w:p>
          <w:p w14:paraId="19D24F33" w14:textId="233C4B54" w:rsidR="002F5B2C" w:rsidRPr="00BC7952" w:rsidRDefault="001F4ACF" w:rsidP="002F5B2C">
            <w:pPr>
              <w:rPr>
                <w:rFonts w:ascii="Segoe UI" w:hAnsi="Segoe UI" w:cs="Segoe UI"/>
                <w:szCs w:val="26"/>
              </w:rPr>
            </w:pPr>
            <w:r>
              <w:rPr>
                <w:rFonts w:ascii="Segoe UI" w:hAnsi="Segoe UI" w:cs="Segoe UI"/>
                <w:szCs w:val="26"/>
              </w:rPr>
              <w:t>Emmanuel Aidoo</w:t>
            </w:r>
          </w:p>
          <w:p w14:paraId="453E34BC" w14:textId="77777777" w:rsidR="00300BC8" w:rsidRPr="00BC7952" w:rsidRDefault="00300BC8" w:rsidP="00690E3F">
            <w:pPr>
              <w:pStyle w:val="BulletList"/>
              <w:rPr>
                <w:rFonts w:ascii="Segoe UI" w:hAnsi="Segoe UI" w:cs="Segoe UI"/>
              </w:rPr>
            </w:pPr>
          </w:p>
          <w:p w14:paraId="0CD18E11" w14:textId="77777777" w:rsidR="002F5B2C" w:rsidRPr="00BC7952" w:rsidRDefault="002F5B2C" w:rsidP="002F5B2C">
            <w:pPr>
              <w:pStyle w:val="Heading1"/>
              <w:rPr>
                <w:rFonts w:ascii="Segoe UI" w:hAnsi="Segoe UI" w:cs="Segoe UI"/>
              </w:rPr>
            </w:pPr>
          </w:p>
          <w:p w14:paraId="1C25541A" w14:textId="2DF4363D" w:rsidR="002F5B2C" w:rsidRPr="00BC7952" w:rsidRDefault="00000000" w:rsidP="002F5B2C">
            <w:pPr>
              <w:pStyle w:val="Heading1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400644311"/>
                <w:placeholder>
                  <w:docPart w:val="5FBC22B9EF57475ABD20265BE671DF3E"/>
                </w:placeholder>
                <w:temporary/>
                <w:showingPlcHdr/>
                <w15:appearance w15:val="hidden"/>
              </w:sdtPr>
              <w:sdtContent>
                <w:r w:rsidR="002F5B2C" w:rsidRPr="00BC7952">
                  <w:rPr>
                    <w:rFonts w:ascii="Segoe UI" w:hAnsi="Segoe UI" w:cs="Segoe UI"/>
                  </w:rPr>
                  <w:t>skills</w:t>
                </w:r>
              </w:sdtContent>
            </w:sdt>
          </w:p>
          <w:p w14:paraId="1813DEBC" w14:textId="71A009BA" w:rsidR="00791C9B" w:rsidRPr="00BC7952" w:rsidRDefault="00791C9B" w:rsidP="00791C9B">
            <w:pPr>
              <w:rPr>
                <w:rFonts w:ascii="Segoe UI" w:hAnsi="Segoe UI" w:cs="Segoe UI"/>
                <w:color w:val="262626" w:themeColor="text1" w:themeTint="D9"/>
              </w:rPr>
            </w:pPr>
            <w:r w:rsidRPr="00BC7952">
              <w:rPr>
                <w:rStyle w:val="Strong"/>
                <w:rFonts w:ascii="Segoe UI" w:hAnsi="Segoe UI" w:cs="Segoe UI"/>
                <w:color w:val="262626" w:themeColor="text1" w:themeTint="D9"/>
              </w:rPr>
              <w:t>Graphic Design:</w:t>
            </w:r>
            <w:r w:rsidRPr="00BC7952">
              <w:rPr>
                <w:rFonts w:ascii="Segoe UI" w:hAnsi="Segoe UI" w:cs="Segoe UI"/>
                <w:color w:val="262626" w:themeColor="text1" w:themeTint="D9"/>
              </w:rPr>
              <w:t> Adobe Photoshop, Pixellab, Canva</w:t>
            </w:r>
          </w:p>
          <w:p w14:paraId="5AEE6430" w14:textId="77777777" w:rsidR="00791C9B" w:rsidRPr="00BC7952" w:rsidRDefault="00791C9B" w:rsidP="00791C9B">
            <w:pPr>
              <w:rPr>
                <w:rFonts w:ascii="Segoe UI" w:hAnsi="Segoe UI" w:cs="Segoe UI"/>
              </w:rPr>
            </w:pPr>
          </w:p>
          <w:p w14:paraId="5D38C286" w14:textId="77777777" w:rsidR="002F5B2C" w:rsidRPr="00BC7952" w:rsidRDefault="00791C9B" w:rsidP="002F5B2C">
            <w:pPr>
              <w:rPr>
                <w:rFonts w:ascii="Segoe UI" w:hAnsi="Segoe UI" w:cs="Segoe UI"/>
              </w:rPr>
            </w:pPr>
            <w:r w:rsidRPr="00791C9B">
              <w:rPr>
                <w:rFonts w:ascii="Segoe UI" w:hAnsi="Segoe UI" w:cs="Segoe UI"/>
                <w:b/>
                <w:bCs/>
              </w:rPr>
              <w:t>Web Development:</w:t>
            </w:r>
            <w:r w:rsidRPr="00791C9B">
              <w:rPr>
                <w:rFonts w:ascii="Segoe UI" w:hAnsi="Segoe UI" w:cs="Segoe UI"/>
              </w:rPr>
              <w:t> HTML, CSS, JavaScript,</w:t>
            </w:r>
            <w:r w:rsidRPr="00BC7952">
              <w:rPr>
                <w:rFonts w:ascii="Segoe UI" w:hAnsi="Segoe UI" w:cs="Segoe UI"/>
              </w:rPr>
              <w:t xml:space="preserve"> React JS,</w:t>
            </w:r>
            <w:r w:rsidRPr="00791C9B">
              <w:rPr>
                <w:rFonts w:ascii="Segoe UI" w:hAnsi="Segoe UI" w:cs="Segoe UI"/>
              </w:rPr>
              <w:t xml:space="preserve"> Responsive Design</w:t>
            </w:r>
          </w:p>
          <w:p w14:paraId="3393E131" w14:textId="77777777" w:rsidR="00791C9B" w:rsidRPr="00BC7952" w:rsidRDefault="00791C9B" w:rsidP="002F5B2C">
            <w:pPr>
              <w:rPr>
                <w:rFonts w:ascii="Segoe UI" w:hAnsi="Segoe UI" w:cs="Segoe UI"/>
              </w:rPr>
            </w:pPr>
          </w:p>
          <w:p w14:paraId="37C4BE7E" w14:textId="77777777" w:rsidR="00791C9B" w:rsidRPr="00BC7952" w:rsidRDefault="00791C9B" w:rsidP="00791C9B">
            <w:pPr>
              <w:rPr>
                <w:rFonts w:ascii="Segoe UI" w:hAnsi="Segoe UI" w:cs="Segoe UI"/>
              </w:rPr>
            </w:pPr>
            <w:r w:rsidRPr="00791C9B">
              <w:rPr>
                <w:rFonts w:ascii="Segoe UI" w:hAnsi="Segoe UI" w:cs="Segoe UI"/>
                <w:b/>
                <w:bCs/>
              </w:rPr>
              <w:t>Video Editing:</w:t>
            </w:r>
            <w:r w:rsidRPr="00791C9B">
              <w:rPr>
                <w:rFonts w:ascii="Segoe UI" w:hAnsi="Segoe UI" w:cs="Segoe UI"/>
              </w:rPr>
              <w:t> Adobe Premiere Pro, Cap Cut Pro, Filmora</w:t>
            </w:r>
          </w:p>
          <w:p w14:paraId="3FDEC01E" w14:textId="77777777" w:rsidR="00791C9B" w:rsidRPr="00BC7952" w:rsidRDefault="00791C9B" w:rsidP="00791C9B">
            <w:pPr>
              <w:rPr>
                <w:rFonts w:ascii="Segoe UI" w:hAnsi="Segoe UI" w:cs="Segoe UI"/>
              </w:rPr>
            </w:pPr>
          </w:p>
          <w:p w14:paraId="453576F7" w14:textId="77777777" w:rsidR="00791C9B" w:rsidRPr="00791C9B" w:rsidRDefault="00791C9B" w:rsidP="00791C9B">
            <w:pPr>
              <w:rPr>
                <w:rFonts w:ascii="Segoe UI" w:hAnsi="Segoe UI" w:cs="Segoe UI"/>
              </w:rPr>
            </w:pPr>
            <w:r w:rsidRPr="00791C9B">
              <w:rPr>
                <w:rFonts w:ascii="Segoe UI" w:hAnsi="Segoe UI" w:cs="Segoe UI"/>
                <w:b/>
                <w:bCs/>
              </w:rPr>
              <w:t>Soft Skills:</w:t>
            </w:r>
            <w:r w:rsidRPr="00791C9B">
              <w:rPr>
                <w:rFonts w:ascii="Segoe UI" w:hAnsi="Segoe UI" w:cs="Segoe UI"/>
              </w:rPr>
              <w:t xml:space="preserve"> Team Collaboration, Teaching, Problem-Solving, Communication, Fluent in English </w:t>
            </w:r>
          </w:p>
          <w:p w14:paraId="5CEB9F2D" w14:textId="77777777" w:rsidR="00791C9B" w:rsidRPr="00BC7952" w:rsidRDefault="00791C9B" w:rsidP="00791C9B">
            <w:pPr>
              <w:rPr>
                <w:rFonts w:ascii="Segoe UI" w:hAnsi="Segoe UI" w:cs="Segoe UI"/>
              </w:rPr>
            </w:pPr>
          </w:p>
          <w:p w14:paraId="60F93EFB" w14:textId="4708FA47" w:rsidR="00791C9B" w:rsidRPr="00791C9B" w:rsidRDefault="00791C9B" w:rsidP="00791C9B">
            <w:pPr>
              <w:rPr>
                <w:rFonts w:ascii="Segoe UI" w:hAnsi="Segoe UI" w:cs="Segoe UI"/>
              </w:rPr>
            </w:pPr>
            <w:r w:rsidRPr="00791C9B">
              <w:rPr>
                <w:rFonts w:ascii="Segoe UI" w:hAnsi="Segoe UI" w:cs="Segoe UI"/>
                <w:b/>
                <w:bCs/>
              </w:rPr>
              <w:t>Other Skills:</w:t>
            </w:r>
            <w:r w:rsidRPr="00791C9B">
              <w:rPr>
                <w:rFonts w:ascii="Segoe UI" w:hAnsi="Segoe UI" w:cs="Segoe UI"/>
              </w:rPr>
              <w:t> Singing, Keyboardist</w:t>
            </w:r>
          </w:p>
          <w:p w14:paraId="5C54F578" w14:textId="77777777" w:rsidR="00791C9B" w:rsidRDefault="00791C9B" w:rsidP="002F5B2C">
            <w:pPr>
              <w:rPr>
                <w:rFonts w:ascii="Segoe UI" w:hAnsi="Segoe UI" w:cs="Segoe UI"/>
              </w:rPr>
            </w:pPr>
          </w:p>
          <w:p w14:paraId="0D335E9A" w14:textId="77777777" w:rsidR="00A67D44" w:rsidRDefault="00A67D44" w:rsidP="002F5B2C">
            <w:pPr>
              <w:rPr>
                <w:rFonts w:ascii="Segoe UI" w:hAnsi="Segoe UI" w:cs="Segoe UI"/>
              </w:rPr>
            </w:pPr>
          </w:p>
          <w:p w14:paraId="31A9222F" w14:textId="77777777" w:rsidR="00A67D44" w:rsidRDefault="00A67D44" w:rsidP="002F5B2C">
            <w:pPr>
              <w:rPr>
                <w:rFonts w:ascii="Segoe UI" w:hAnsi="Segoe UI" w:cs="Segoe UI"/>
              </w:rPr>
            </w:pPr>
          </w:p>
          <w:p w14:paraId="1EA6C042" w14:textId="26F7E201" w:rsidR="00A67D44" w:rsidRPr="00BC7952" w:rsidRDefault="00A67D44" w:rsidP="00A67D44">
            <w:pPr>
              <w:pStyle w:val="Heading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Interests</w:t>
            </w:r>
          </w:p>
          <w:p w14:paraId="11FE7A15" w14:textId="77777777" w:rsidR="00A67D44" w:rsidRPr="00A77492" w:rsidRDefault="00A67D44" w:rsidP="00A67D44">
            <w:pPr>
              <w:numPr>
                <w:ilvl w:val="0"/>
                <w:numId w:val="29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Singing</w:t>
            </w:r>
          </w:p>
          <w:p w14:paraId="6A9E4494" w14:textId="77777777" w:rsidR="00A67D44" w:rsidRPr="00A77492" w:rsidRDefault="00A67D44" w:rsidP="00A67D44">
            <w:pPr>
              <w:numPr>
                <w:ilvl w:val="0"/>
                <w:numId w:val="29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Watching Tutorials</w:t>
            </w:r>
          </w:p>
          <w:p w14:paraId="34172690" w14:textId="3D1D01BA" w:rsidR="00A67D44" w:rsidRPr="00A67D44" w:rsidRDefault="00A67D44" w:rsidP="002F5B2C">
            <w:pPr>
              <w:numPr>
                <w:ilvl w:val="0"/>
                <w:numId w:val="29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Music</w:t>
            </w:r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772F3841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Segoe UI" w:eastAsia="Times New Roman" w:hAnsi="Segoe UI" w:cs="Segoe UI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98DFC90" w14:textId="77777777" w:rsidR="00092B58" w:rsidRPr="00BC7952" w:rsidRDefault="00000000" w:rsidP="00300BC8">
            <w:pPr>
              <w:pStyle w:val="Heading1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-1645966745"/>
                <w:placeholder>
                  <w:docPart w:val="6B1BDB8E01C14BC68CC524BC3CEACFBF"/>
                </w:placeholder>
                <w:temporary/>
                <w:showingPlcHdr/>
                <w15:appearance w15:val="hidden"/>
              </w:sdtPr>
              <w:sdtContent>
                <w:r w:rsidR="00300BC8" w:rsidRPr="00BC7952">
                  <w:rPr>
                    <w:rFonts w:ascii="Segoe UI" w:hAnsi="Segoe UI" w:cs="Segoe UI"/>
                  </w:rPr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071F1056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635D33A4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3593022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F985261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119D3EC3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587D8B7E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622BA6AF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099316BD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ADC034F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1577E5D0" w14:textId="3E22C431" w:rsidR="00092B58" w:rsidRPr="00BC7952" w:rsidRDefault="0037195C" w:rsidP="00444441">
            <w:pPr>
              <w:pStyle w:val="Heading4"/>
              <w:rPr>
                <w:rFonts w:ascii="Segoe UI" w:eastAsia="MS Mincho" w:hAnsi="Segoe UI" w:cs="Segoe UI"/>
              </w:rPr>
            </w:pPr>
            <w:r w:rsidRPr="00BC7952">
              <w:rPr>
                <w:rFonts w:ascii="Segoe UI" w:hAnsi="Segoe UI" w:cs="Segoe UI"/>
              </w:rPr>
              <w:t>2019 – Present</w:t>
            </w:r>
            <w:r w:rsidR="00444441" w:rsidRPr="00BC7952">
              <w:rPr>
                <w:rFonts w:ascii="Segoe UI" w:hAnsi="Segoe UI" w:cs="Segoe UI"/>
              </w:rPr>
              <w:t xml:space="preserve"> </w:t>
            </w:r>
          </w:p>
          <w:p w14:paraId="33B816A2" w14:textId="3E7CE2B4" w:rsidR="00092B58" w:rsidRPr="00BC7952" w:rsidRDefault="0037195C" w:rsidP="00444441">
            <w:pPr>
              <w:pStyle w:val="Heading5"/>
              <w:rPr>
                <w:rFonts w:ascii="Segoe UI" w:eastAsiaTheme="majorEastAsia" w:hAnsi="Segoe UI" w:cs="Segoe UI"/>
                <w:b/>
                <w:szCs w:val="26"/>
              </w:rPr>
            </w:pPr>
            <w:r w:rsidRPr="000F30EA">
              <w:rPr>
                <w:rFonts w:ascii="Segoe UI" w:eastAsiaTheme="majorEastAsia" w:hAnsi="Segoe UI" w:cs="Segoe UI"/>
                <w:b/>
                <w:szCs w:val="26"/>
              </w:rPr>
              <w:t>Graphic Designer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 xml:space="preserve"> </w:t>
            </w:r>
            <w:r w:rsidR="00451409">
              <w:rPr>
                <w:rFonts w:ascii="Segoe UI" w:eastAsiaTheme="majorEastAsia" w:hAnsi="Segoe UI" w:cs="Segoe UI"/>
                <w:b/>
                <w:szCs w:val="26"/>
              </w:rPr>
              <w:t>–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 xml:space="preserve"> </w:t>
            </w:r>
            <w:r w:rsidR="00451409">
              <w:rPr>
                <w:rFonts w:ascii="Segoe UI" w:eastAsiaTheme="majorEastAsia" w:hAnsi="Segoe UI" w:cs="Segoe UI"/>
                <w:b/>
                <w:szCs w:val="26"/>
              </w:rPr>
              <w:t>Kobby’s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 xml:space="preserve"> Graphics</w:t>
            </w:r>
          </w:p>
          <w:p w14:paraId="01336F47" w14:textId="77777777" w:rsidR="0037195C" w:rsidRPr="0037195C" w:rsidRDefault="0037195C" w:rsidP="0037195C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37195C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Designed visually appealing graphics for individuals, churches, and businesses, ensuring brand consistency and client satisfaction.</w:t>
            </w:r>
          </w:p>
          <w:p w14:paraId="2D40A15B" w14:textId="77777777" w:rsidR="0037195C" w:rsidRPr="0037195C" w:rsidRDefault="0037195C" w:rsidP="0037195C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37195C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Collaborated with clients to understand their needs and delivered creative solutions that aligned with their vision.</w:t>
            </w:r>
          </w:p>
          <w:p w14:paraId="1B484E22" w14:textId="19360E56" w:rsidR="00956F2E" w:rsidRPr="00451409" w:rsidRDefault="00956F2E" w:rsidP="00451409">
            <w:pPr>
              <w:pStyle w:val="Heading4"/>
              <w:rPr>
                <w:rFonts w:ascii="Segoe UI" w:eastAsia="MS Mincho" w:hAnsi="Segoe UI" w:cs="Segoe UI"/>
              </w:rPr>
            </w:pPr>
          </w:p>
          <w:p w14:paraId="788092F0" w14:textId="165F4A65" w:rsidR="002F5B2C" w:rsidRPr="00BC7952" w:rsidRDefault="002F5B2C" w:rsidP="002F5B2C">
            <w:pPr>
              <w:pStyle w:val="Heading4"/>
              <w:rPr>
                <w:rFonts w:ascii="Segoe UI" w:eastAsia="MS Mincho" w:hAnsi="Segoe UI" w:cs="Segoe UI"/>
              </w:rPr>
            </w:pPr>
            <w:r w:rsidRPr="00BC7952">
              <w:rPr>
                <w:rFonts w:ascii="Segoe UI" w:hAnsi="Segoe UI" w:cs="Segoe UI"/>
              </w:rPr>
              <w:t>jUNE 2021 –DECEMBER 2023</w:t>
            </w:r>
          </w:p>
          <w:p w14:paraId="7791FB9E" w14:textId="707D8AAF" w:rsidR="002F5B2C" w:rsidRPr="00BC7952" w:rsidRDefault="002F5B2C" w:rsidP="002F5B2C">
            <w:pPr>
              <w:pStyle w:val="Heading5"/>
              <w:rPr>
                <w:rFonts w:ascii="Segoe UI" w:eastAsiaTheme="majorEastAsia" w:hAnsi="Segoe UI" w:cs="Segoe UI"/>
                <w:b/>
                <w:szCs w:val="26"/>
              </w:rPr>
            </w:pPr>
            <w:r w:rsidRPr="00BC7952">
              <w:rPr>
                <w:rFonts w:ascii="Segoe UI" w:eastAsiaTheme="majorEastAsia" w:hAnsi="Segoe UI" w:cs="Segoe UI"/>
                <w:b/>
                <w:bCs/>
                <w:szCs w:val="26"/>
              </w:rPr>
              <w:t xml:space="preserve">Security Guard 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>– Eagles Property and Hotel</w:t>
            </w:r>
          </w:p>
          <w:p w14:paraId="78D7B4D4" w14:textId="77777777" w:rsidR="002F5B2C" w:rsidRPr="00BC7952" w:rsidRDefault="002F5B2C" w:rsidP="002F5B2C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Ensured the safety and security of the property and its occupants.</w:t>
            </w:r>
          </w:p>
          <w:p w14:paraId="06412088" w14:textId="77777777" w:rsidR="002F5B2C" w:rsidRPr="00BC7952" w:rsidRDefault="002F5B2C" w:rsidP="002F5B2C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Monitored surveillance systems and conducted regular patrols to prevent unauthorized access.</w:t>
            </w:r>
          </w:p>
          <w:p w14:paraId="0B89AA19" w14:textId="77777777" w:rsidR="002F5B2C" w:rsidRPr="00BC7952" w:rsidRDefault="002F5B2C" w:rsidP="002F5B2C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Responded promptly to emergencies and maintained a secure environment.</w:t>
            </w:r>
          </w:p>
          <w:p w14:paraId="529DCA17" w14:textId="77777777" w:rsidR="002F5B2C" w:rsidRPr="00BC7952" w:rsidRDefault="002F5B2C" w:rsidP="00444441">
            <w:pPr>
              <w:pStyle w:val="Heading5"/>
              <w:rPr>
                <w:rFonts w:ascii="Segoe UI" w:hAnsi="Segoe UI" w:cs="Segoe UI"/>
              </w:rPr>
            </w:pPr>
          </w:p>
          <w:p w14:paraId="519EF80E" w14:textId="77777777" w:rsidR="002F5B2C" w:rsidRPr="00BC7952" w:rsidRDefault="002F5B2C" w:rsidP="00444441">
            <w:pPr>
              <w:pStyle w:val="Heading5"/>
              <w:rPr>
                <w:rFonts w:ascii="Segoe UI" w:hAnsi="Segoe UI" w:cs="Segoe UI"/>
              </w:rPr>
            </w:pPr>
          </w:p>
          <w:p w14:paraId="22B514CC" w14:textId="77777777" w:rsidR="002F5B2C" w:rsidRPr="00BC7952" w:rsidRDefault="002F5B2C" w:rsidP="00444441">
            <w:pPr>
              <w:pStyle w:val="Heading5"/>
              <w:rPr>
                <w:rFonts w:ascii="Segoe UI" w:hAnsi="Segoe UI" w:cs="Segoe UI"/>
              </w:rPr>
            </w:pPr>
          </w:p>
          <w:p w14:paraId="4503CEE5" w14:textId="77777777" w:rsidR="002F5B2C" w:rsidRPr="00BC7952" w:rsidRDefault="002F5B2C" w:rsidP="00444441">
            <w:pPr>
              <w:pStyle w:val="Heading5"/>
              <w:rPr>
                <w:rFonts w:ascii="Segoe UI" w:hAnsi="Segoe UI" w:cs="Segoe UI"/>
              </w:rPr>
            </w:pPr>
          </w:p>
          <w:p w14:paraId="29E52144" w14:textId="77777777" w:rsidR="002F5B2C" w:rsidRPr="00BC7952" w:rsidRDefault="002F5B2C" w:rsidP="00444441">
            <w:pPr>
              <w:pStyle w:val="Heading5"/>
              <w:rPr>
                <w:rFonts w:ascii="Segoe UI" w:hAnsi="Segoe UI" w:cs="Segoe UI"/>
              </w:rPr>
            </w:pPr>
          </w:p>
          <w:p w14:paraId="29650C28" w14:textId="38667C10" w:rsidR="0040750E" w:rsidRPr="00BC7952" w:rsidRDefault="00956F2E" w:rsidP="0040750E">
            <w:pPr>
              <w:pStyle w:val="Heading4"/>
              <w:rPr>
                <w:rFonts w:ascii="Segoe UI" w:eastAsia="MS Mincho" w:hAnsi="Segoe UI" w:cs="Segoe UI"/>
              </w:rPr>
            </w:pPr>
            <w:r w:rsidRPr="00BC7952">
              <w:rPr>
                <w:rFonts w:ascii="Segoe UI" w:hAnsi="Segoe UI" w:cs="Segoe UI"/>
              </w:rPr>
              <w:t>AUGUST 2023 – OCTOBER 2023</w:t>
            </w:r>
          </w:p>
          <w:p w14:paraId="249034C0" w14:textId="59F9EC45" w:rsidR="0040750E" w:rsidRPr="00BC7952" w:rsidRDefault="0040750E" w:rsidP="0040750E">
            <w:pPr>
              <w:pStyle w:val="Heading5"/>
              <w:rPr>
                <w:rFonts w:ascii="Segoe UI" w:eastAsiaTheme="majorEastAsia" w:hAnsi="Segoe UI" w:cs="Segoe UI"/>
                <w:b/>
                <w:szCs w:val="26"/>
              </w:rPr>
            </w:pPr>
            <w:r w:rsidRPr="000F30EA">
              <w:rPr>
                <w:rFonts w:ascii="Segoe UI" w:eastAsiaTheme="majorEastAsia" w:hAnsi="Segoe UI" w:cs="Segoe UI"/>
                <w:b/>
                <w:bCs/>
                <w:szCs w:val="26"/>
              </w:rPr>
              <w:t>Web Development Intern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 xml:space="preserve"> – iCode Gh</w:t>
            </w:r>
          </w:p>
          <w:p w14:paraId="3A8F1EED" w14:textId="77777777" w:rsidR="00956F2E" w:rsidRPr="00BC7952" w:rsidRDefault="00956F2E" w:rsidP="00956F2E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Developed and redesigned websites for businesses and organizations, ensuring responsiveness and user-friendly interfaces.</w:t>
            </w:r>
          </w:p>
          <w:p w14:paraId="1A6B5837" w14:textId="1FA23DA5" w:rsidR="0040750E" w:rsidRPr="0037195C" w:rsidRDefault="00956F2E" w:rsidP="00956F2E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Contributed to the rebranding of iCode Gh’s website, improving its functionality and design</w:t>
            </w:r>
            <w:r w:rsidR="0040750E" w:rsidRPr="0037195C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.</w:t>
            </w:r>
          </w:p>
          <w:p w14:paraId="09539BB7" w14:textId="77777777" w:rsidR="0037195C" w:rsidRPr="00BC7952" w:rsidRDefault="0037195C" w:rsidP="00444441">
            <w:pPr>
              <w:pStyle w:val="Heading5"/>
              <w:rPr>
                <w:rFonts w:ascii="Segoe UI" w:hAnsi="Segoe UI" w:cs="Segoe UI"/>
              </w:rPr>
            </w:pPr>
          </w:p>
          <w:p w14:paraId="7691A1A7" w14:textId="6ADCA431" w:rsidR="0040750E" w:rsidRPr="00BC7952" w:rsidRDefault="00956F2E" w:rsidP="0040750E">
            <w:pPr>
              <w:pStyle w:val="Heading4"/>
              <w:rPr>
                <w:rFonts w:ascii="Segoe UI" w:eastAsia="MS Mincho" w:hAnsi="Segoe UI" w:cs="Segoe UI"/>
              </w:rPr>
            </w:pPr>
            <w:r w:rsidRPr="00BC7952">
              <w:rPr>
                <w:rFonts w:ascii="Segoe UI" w:hAnsi="Segoe UI" w:cs="Segoe UI"/>
              </w:rPr>
              <w:t>SEPTEMBER 2024</w:t>
            </w:r>
            <w:r w:rsidR="0040750E" w:rsidRPr="00BC7952">
              <w:rPr>
                <w:rFonts w:ascii="Segoe UI" w:hAnsi="Segoe UI" w:cs="Segoe UI"/>
              </w:rPr>
              <w:t xml:space="preserve"> – </w:t>
            </w:r>
            <w:r w:rsidRPr="00BC7952">
              <w:rPr>
                <w:rFonts w:ascii="Segoe UI" w:hAnsi="Segoe UI" w:cs="Segoe UI"/>
              </w:rPr>
              <w:t>NOVEMBER</w:t>
            </w:r>
            <w:r w:rsidR="0040750E" w:rsidRPr="00BC7952">
              <w:rPr>
                <w:rFonts w:ascii="Segoe UI" w:hAnsi="Segoe UI" w:cs="Segoe UI"/>
              </w:rPr>
              <w:t xml:space="preserve"> </w:t>
            </w:r>
            <w:r w:rsidRPr="00BC7952">
              <w:rPr>
                <w:rFonts w:ascii="Segoe UI" w:hAnsi="Segoe UI" w:cs="Segoe UI"/>
              </w:rPr>
              <w:t>2024</w:t>
            </w:r>
          </w:p>
          <w:p w14:paraId="4B60F5EE" w14:textId="77777777" w:rsidR="00956F2E" w:rsidRPr="00BC7952" w:rsidRDefault="00956F2E" w:rsidP="00956F2E">
            <w:pPr>
              <w:pStyle w:val="Heading5"/>
              <w:rPr>
                <w:rFonts w:ascii="Segoe UI" w:eastAsiaTheme="majorEastAsia" w:hAnsi="Segoe UI" w:cs="Segoe UI"/>
                <w:b/>
                <w:szCs w:val="26"/>
              </w:rPr>
            </w:pPr>
            <w:r w:rsidRPr="000F30EA">
              <w:rPr>
                <w:rFonts w:ascii="Segoe UI" w:eastAsiaTheme="majorEastAsia" w:hAnsi="Segoe UI" w:cs="Segoe UI"/>
                <w:b/>
                <w:bCs/>
                <w:szCs w:val="26"/>
              </w:rPr>
              <w:lastRenderedPageBreak/>
              <w:t>Web Development Intern</w:t>
            </w:r>
            <w:r w:rsidRPr="00BC7952">
              <w:rPr>
                <w:rFonts w:ascii="Segoe UI" w:eastAsiaTheme="majorEastAsia" w:hAnsi="Segoe UI" w:cs="Segoe UI"/>
                <w:b/>
                <w:szCs w:val="26"/>
              </w:rPr>
              <w:t xml:space="preserve"> – iCode Gh</w:t>
            </w:r>
          </w:p>
          <w:p w14:paraId="165B551F" w14:textId="77777777" w:rsidR="00956F2E" w:rsidRPr="00BC7952" w:rsidRDefault="00956F2E" w:rsidP="00956F2E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Taught Level 100 students the fundamentals of web development, including HTML, CSS, and JavaScript.</w:t>
            </w:r>
          </w:p>
          <w:p w14:paraId="0F784F2C" w14:textId="137AF61E" w:rsidR="0040750E" w:rsidRPr="00BC7952" w:rsidRDefault="00956F2E" w:rsidP="00444441">
            <w:pPr>
              <w:keepNext/>
              <w:keepLines/>
              <w:numPr>
                <w:ilvl w:val="0"/>
                <w:numId w:val="24"/>
              </w:numPr>
              <w:spacing w:before="240" w:line="240" w:lineRule="auto"/>
              <w:outlineLvl w:val="1"/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</w:pPr>
            <w:r w:rsidRPr="00BC7952">
              <w:rPr>
                <w:rFonts w:ascii="Segoe UI" w:eastAsia="Times New Roman" w:hAnsi="Segoe UI" w:cs="Segoe UI"/>
                <w:bCs/>
                <w:color w:val="262626" w:themeColor="text1" w:themeTint="D9"/>
                <w:szCs w:val="26"/>
              </w:rPr>
              <w:t>Assisted in the development of web applications and provided technical support to the team.</w:t>
            </w:r>
          </w:p>
          <w:p w14:paraId="3E7D261B" w14:textId="2D9C0938" w:rsidR="00092B58" w:rsidRPr="00BC7952" w:rsidRDefault="00092B58" w:rsidP="00C17861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2B7AD6BE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3FA66F5A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F0A991F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04A13AC5" w14:textId="77777777" w:rsidR="00092B58" w:rsidRPr="00BC7952" w:rsidRDefault="00000000" w:rsidP="00300BC8">
            <w:pPr>
              <w:pStyle w:val="Heading1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id w:val="1731808395"/>
                <w:placeholder>
                  <w:docPart w:val="D81DD7D82BAA4012B79AEABA042C57B9"/>
                </w:placeholder>
                <w:temporary/>
                <w:showingPlcHdr/>
                <w15:appearance w15:val="hidden"/>
              </w:sdtPr>
              <w:sdtContent>
                <w:r w:rsidR="00300BC8" w:rsidRPr="00BC7952">
                  <w:rPr>
                    <w:rFonts w:ascii="Segoe UI" w:hAnsi="Segoe UI" w:cs="Segoe UI"/>
                  </w:rPr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38583876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6E082603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228D02A1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6AA9888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29AA5C2B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079EB165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46200642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49A73561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EB7A07B" w14:textId="77777777" w:rsidR="00092B58" w:rsidRPr="00BC7952" w:rsidRDefault="00092B58" w:rsidP="00AA7C8A">
            <w:pPr>
              <w:rPr>
                <w:rFonts w:ascii="Segoe UI" w:hAnsi="Segoe UI" w:cs="Segoe UI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585BDDA4" w14:textId="3C0E3E6E" w:rsidR="00491902" w:rsidRPr="00BC7952" w:rsidRDefault="00451409" w:rsidP="00491902">
            <w:pPr>
              <w:pStyle w:val="NormalWeb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HND</w:t>
            </w:r>
            <w:r w:rsidR="00491902" w:rsidRPr="00BC7952">
              <w:rPr>
                <w:rStyle w:val="Strong"/>
                <w:rFonts w:ascii="Segoe UI" w:hAnsi="Segoe UI" w:cs="Segoe UI"/>
                <w:color w:val="404040"/>
              </w:rPr>
              <w:t xml:space="preserve"> in Web Technologies and Multimedia</w:t>
            </w:r>
            <w:r w:rsidR="00491902" w:rsidRPr="00BC7952">
              <w:rPr>
                <w:rFonts w:ascii="Segoe UI" w:hAnsi="Segoe UI" w:cs="Segoe UI"/>
                <w:color w:val="404040"/>
              </w:rPr>
              <w:br/>
            </w:r>
            <w:r w:rsidR="00491902" w:rsidRPr="00BC7952">
              <w:rPr>
                <w:rStyle w:val="Emphasis"/>
                <w:rFonts w:ascii="Segoe UI" w:hAnsi="Segoe UI" w:cs="Segoe UI"/>
                <w:color w:val="404040"/>
              </w:rPr>
              <w:t>Takoradi Technical University, Takoradi, Ghana</w:t>
            </w:r>
            <w:r w:rsidR="00491902" w:rsidRPr="00BC7952">
              <w:rPr>
                <w:rFonts w:ascii="Segoe UI" w:hAnsi="Segoe UI" w:cs="Segoe UI"/>
                <w:color w:val="404040"/>
              </w:rPr>
              <w:t> | Currently Enrolled</w:t>
            </w:r>
          </w:p>
          <w:p w14:paraId="39DF49D3" w14:textId="2188632B" w:rsidR="00092B58" w:rsidRPr="00BC7952" w:rsidRDefault="00451409" w:rsidP="00BA1523">
            <w:pPr>
              <w:pStyle w:val="NormalWeb"/>
              <w:rPr>
                <w:rFonts w:ascii="Segoe UI" w:hAnsi="Segoe UI" w:cs="Segoe UI"/>
                <w:color w:val="404040"/>
              </w:rPr>
            </w:pPr>
            <w:r>
              <w:rPr>
                <w:rStyle w:val="Strong"/>
                <w:rFonts w:ascii="Segoe UI" w:hAnsi="Segoe UI" w:cs="Segoe UI"/>
                <w:color w:val="404040"/>
              </w:rPr>
              <w:t>General Arts</w:t>
            </w:r>
            <w:r w:rsidR="00491902" w:rsidRPr="00BC7952">
              <w:rPr>
                <w:rStyle w:val="Strong"/>
                <w:rFonts w:ascii="Segoe UI" w:hAnsi="Segoe UI" w:cs="Segoe UI"/>
                <w:color w:val="404040"/>
              </w:rPr>
              <w:t xml:space="preserve"> Program</w:t>
            </w:r>
            <w:r w:rsidR="00491902" w:rsidRPr="00BC7952">
              <w:rPr>
                <w:rFonts w:ascii="Segoe UI" w:hAnsi="Segoe UI" w:cs="Segoe UI"/>
                <w:color w:val="404040"/>
              </w:rPr>
              <w:br/>
            </w:r>
            <w:r>
              <w:rPr>
                <w:rStyle w:val="Emphasis"/>
              </w:rPr>
              <w:t>St Marys’ Boy’s Senior High- Takoradi</w:t>
            </w:r>
            <w:r w:rsidR="00A80C3F">
              <w:rPr>
                <w:rStyle w:val="Emphasis"/>
              </w:rPr>
              <w:t xml:space="preserve"> - </w:t>
            </w:r>
            <w:proofErr w:type="spellStart"/>
            <w:r w:rsidR="00A80C3F">
              <w:rPr>
                <w:rStyle w:val="Emphasis"/>
              </w:rPr>
              <w:t>Apowa</w:t>
            </w:r>
            <w:proofErr w:type="spellEnd"/>
          </w:p>
        </w:tc>
      </w:tr>
      <w:tr w:rsidR="00092B58" w:rsidRPr="00BC7952" w14:paraId="2782CD16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559CED50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0490004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0B9246CA" w14:textId="7162C7D1" w:rsidR="00092B58" w:rsidRPr="00BC7952" w:rsidRDefault="00491902" w:rsidP="00300BC8">
            <w:pPr>
              <w:pStyle w:val="Heading1"/>
              <w:rPr>
                <w:rFonts w:ascii="Segoe UI" w:hAnsi="Segoe UI" w:cs="Segoe UI"/>
              </w:rPr>
            </w:pPr>
            <w:r w:rsidRPr="00BC7952">
              <w:rPr>
                <w:rFonts w:ascii="Segoe UI" w:hAnsi="Segoe UI" w:cs="Segoe UI"/>
              </w:rPr>
              <w:t>PROJECTS</w:t>
            </w:r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05B262BE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70B77AEE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600286CE" w14:textId="77777777" w:rsidR="00092B58" w:rsidRPr="00BC7952" w:rsidRDefault="00092B58" w:rsidP="00AA7C8A">
            <w:pPr>
              <w:rPr>
                <w:rFonts w:ascii="Segoe UI" w:hAnsi="Segoe UI" w:cs="Segoe UI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BFA8086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34217FE7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043497FD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5ECA0711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49F3FB3D" w14:textId="77777777" w:rsidR="00092B58" w:rsidRPr="00BC7952" w:rsidRDefault="00092B58" w:rsidP="00AA7C8A">
            <w:pPr>
              <w:rPr>
                <w:rFonts w:ascii="Segoe UI" w:hAnsi="Segoe UI" w:cs="Segoe UI"/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FFA39E3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702AA398" w14:textId="77777777" w:rsidR="00215E24" w:rsidRPr="00A77492" w:rsidRDefault="00215E24" w:rsidP="00215E24">
            <w:pPr>
              <w:numPr>
                <w:ilvl w:val="0"/>
                <w:numId w:val="26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iCode Gh Website: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Redesigned and improved the functionality of iCode Gh’s website.</w:t>
            </w:r>
          </w:p>
          <w:p w14:paraId="2ED2FCA0" w14:textId="77777777" w:rsidR="00215E24" w:rsidRPr="00A77492" w:rsidRDefault="00215E24" w:rsidP="00215E24">
            <w:pPr>
              <w:numPr>
                <w:ilvl w:val="0"/>
                <w:numId w:val="26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Weather App: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Developed a weather application providing real-time weather updates.</w:t>
            </w:r>
          </w:p>
          <w:p w14:paraId="6F324A15" w14:textId="77777777" w:rsidR="00215E24" w:rsidRPr="00A77492" w:rsidRDefault="00215E24" w:rsidP="00215E24">
            <w:pPr>
              <w:numPr>
                <w:ilvl w:val="0"/>
                <w:numId w:val="26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Football Quiz App: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Created an interactive quiz app for football enthusiasts.</w:t>
            </w:r>
          </w:p>
          <w:p w14:paraId="46B15808" w14:textId="77777777" w:rsidR="00215E24" w:rsidRPr="00A77492" w:rsidRDefault="00215E24" w:rsidP="00215E24">
            <w:pPr>
              <w:numPr>
                <w:ilvl w:val="0"/>
                <w:numId w:val="26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YouTube Clone: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Built a clone of YouTube with basic video streaming functionality.</w:t>
            </w:r>
          </w:p>
          <w:p w14:paraId="1E97CA29" w14:textId="77777777" w:rsidR="00215E24" w:rsidRPr="00A77492" w:rsidRDefault="00215E24" w:rsidP="00215E24">
            <w:pPr>
              <w:numPr>
                <w:ilvl w:val="0"/>
                <w:numId w:val="26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E-commerce Websites: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Created multiple e-commerce websites for businesses.</w:t>
            </w:r>
          </w:p>
          <w:p w14:paraId="2E0B7A1C" w14:textId="77777777" w:rsidR="00735E74" w:rsidRPr="00BC7952" w:rsidRDefault="00735E74" w:rsidP="00735E74">
            <w:pPr>
              <w:rPr>
                <w:rFonts w:ascii="Segoe UI" w:hAnsi="Segoe UI" w:cs="Segoe UI"/>
              </w:rPr>
            </w:pPr>
          </w:p>
          <w:p w14:paraId="1952E1DB" w14:textId="77777777" w:rsidR="00723F5E" w:rsidRPr="00BC7952" w:rsidRDefault="00723F5E" w:rsidP="00735E74">
            <w:pPr>
              <w:rPr>
                <w:rFonts w:ascii="Segoe UI" w:hAnsi="Segoe UI" w:cs="Segoe UI"/>
              </w:rPr>
            </w:pPr>
          </w:p>
          <w:p w14:paraId="2D8B946E" w14:textId="1933E28E" w:rsidR="00723F5E" w:rsidRPr="00BC7952" w:rsidRDefault="00723F5E" w:rsidP="00735E74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026B5B4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2D4EBAA" w14:textId="77777777" w:rsidR="00092B58" w:rsidRPr="00BC795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Segoe UI" w:eastAsia="Times New Roman" w:hAnsi="Segoe UI" w:cs="Segoe UI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D61AABA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06DF96D6" w14:textId="350C52BD" w:rsidR="00092B58" w:rsidRPr="00BC7952" w:rsidRDefault="00215E24" w:rsidP="00300BC8">
            <w:pPr>
              <w:pStyle w:val="Heading1"/>
              <w:rPr>
                <w:rFonts w:ascii="Segoe UI" w:hAnsi="Segoe UI" w:cs="Segoe UI"/>
                <w:bCs/>
              </w:rPr>
            </w:pPr>
            <w:r w:rsidRPr="00A77492">
              <w:rPr>
                <w:rFonts w:ascii="Segoe UI" w:hAnsi="Segoe UI" w:cs="Segoe UI"/>
                <w:bCs/>
              </w:rPr>
              <w:t>Volunteer Experience</w:t>
            </w:r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4AAA4D7C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75B4EA4E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B9A56DC" w14:textId="77777777" w:rsidR="00092B58" w:rsidRPr="00BC795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Segoe UI" w:eastAsia="Times New Roman" w:hAnsi="Segoe UI" w:cs="Segoe UI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B03377A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65740FF8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30959654" w14:textId="77777777" w:rsidR="00092B58" w:rsidRPr="00BC7952" w:rsidRDefault="00092B58" w:rsidP="00690E3F">
            <w:pPr>
              <w:rPr>
                <w:rFonts w:ascii="Segoe UI" w:hAnsi="Segoe UI" w:cs="Segoe UI"/>
              </w:rPr>
            </w:pPr>
          </w:p>
        </w:tc>
      </w:tr>
      <w:tr w:rsidR="00092B58" w:rsidRPr="00BC7952" w14:paraId="1FE41611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388DB1B7" w14:textId="77777777" w:rsidR="00092B58" w:rsidRPr="00BC795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Segoe UI" w:eastAsia="Times New Roman" w:hAnsi="Segoe UI" w:cs="Segoe UI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EE78B3B" w14:textId="77777777" w:rsidR="00092B58" w:rsidRPr="00BC795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Segoe UI" w:eastAsia="Times New Roman" w:hAnsi="Segoe UI" w:cs="Segoe UI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6B907E15" w14:textId="77777777" w:rsidR="00215E24" w:rsidRDefault="00215E24" w:rsidP="00215E24">
            <w:pPr>
              <w:numPr>
                <w:ilvl w:val="0"/>
                <w:numId w:val="28"/>
              </w:num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  <w:r w:rsidRPr="00A77492">
              <w:rPr>
                <w:rFonts w:ascii="Segoe UI" w:eastAsia="Times New Roman" w:hAnsi="Segoe UI" w:cs="Segoe UI"/>
                <w:b/>
                <w:bCs/>
                <w:color w:val="404040"/>
                <w:sz w:val="24"/>
                <w:szCs w:val="24"/>
              </w:rPr>
              <w:t>Facilitator</w:t>
            </w:r>
            <w:r w:rsidRPr="00A77492"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  <w:t> – ICT for Kids Program at Holy Child Centre of Excellence, Takoradi</w:t>
            </w:r>
          </w:p>
          <w:p w14:paraId="47515767" w14:textId="77777777" w:rsidR="00A80C3F" w:rsidRDefault="00A80C3F" w:rsidP="00A80C3F">
            <w:p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</w:p>
          <w:p w14:paraId="1B20971A" w14:textId="77777777" w:rsidR="00A80C3F" w:rsidRDefault="00A80C3F" w:rsidP="00A80C3F">
            <w:p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</w:p>
          <w:p w14:paraId="3E584E0C" w14:textId="77777777" w:rsidR="00A80C3F" w:rsidRDefault="00A80C3F" w:rsidP="00A80C3F">
            <w:p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</w:p>
          <w:p w14:paraId="7509CA45" w14:textId="77777777" w:rsidR="00A80C3F" w:rsidRPr="00A77492" w:rsidRDefault="00A80C3F" w:rsidP="00A80C3F">
            <w:pPr>
              <w:spacing w:line="240" w:lineRule="auto"/>
              <w:rPr>
                <w:rFonts w:ascii="Segoe UI" w:eastAsia="Times New Roman" w:hAnsi="Segoe UI" w:cs="Segoe UI"/>
                <w:color w:val="404040"/>
                <w:sz w:val="24"/>
                <w:szCs w:val="24"/>
              </w:rPr>
            </w:pPr>
          </w:p>
          <w:p w14:paraId="1B1B649B" w14:textId="77777777" w:rsidR="00092B58" w:rsidRPr="00BC7952" w:rsidRDefault="00092B58" w:rsidP="00C17861">
            <w:pPr>
              <w:rPr>
                <w:rFonts w:ascii="Segoe UI" w:hAnsi="Segoe UI" w:cs="Segoe UI"/>
              </w:rPr>
            </w:pPr>
          </w:p>
          <w:tbl>
            <w:tblPr>
              <w:tblW w:w="5000" w:type="pct"/>
              <w:jc w:val="center"/>
              <w:tblLayout w:type="fixed"/>
              <w:tblCellMar>
                <w:left w:w="115" w:type="dxa"/>
                <w:right w:w="115" w:type="dxa"/>
              </w:tblCellMar>
              <w:tblLook w:val="0600" w:firstRow="0" w:lastRow="0" w:firstColumn="0" w:lastColumn="0" w:noHBand="1" w:noVBand="1"/>
            </w:tblPr>
            <w:tblGrid>
              <w:gridCol w:w="2443"/>
              <w:gridCol w:w="4597"/>
            </w:tblGrid>
            <w:tr w:rsidR="00A80C3F" w:rsidRPr="00BC7952" w14:paraId="0D33CCEE" w14:textId="77777777" w:rsidTr="00A80C3F">
              <w:trPr>
                <w:gridAfter w:val="1"/>
                <w:wAfter w:w="4597" w:type="dxa"/>
                <w:trHeight w:val="541"/>
                <w:jc w:val="center"/>
              </w:trPr>
              <w:tc>
                <w:tcPr>
                  <w:tcW w:w="2443" w:type="dxa"/>
                  <w:vMerge w:val="restart"/>
                  <w:vAlign w:val="center"/>
                </w:tcPr>
                <w:p w14:paraId="55C646BD" w14:textId="3ED52C60" w:rsidR="00A80C3F" w:rsidRPr="00BC7952" w:rsidRDefault="00A80C3F" w:rsidP="006034AA">
                  <w:pPr>
                    <w:pStyle w:val="Heading1"/>
                    <w:rPr>
                      <w:rFonts w:ascii="Segoe UI" w:hAnsi="Segoe UI" w:cs="Segoe UI"/>
                      <w:bCs/>
                    </w:rPr>
                  </w:pPr>
                  <w:r w:rsidRPr="00BC7952">
                    <w:rPr>
                      <w:rFonts w:ascii="Segoe UI" w:hAnsi="Segoe UI" w:cs="Segoe UI"/>
                      <w:bCs/>
                    </w:rPr>
                    <w:lastRenderedPageBreak/>
                    <w:t xml:space="preserve">REFERENCES </w:t>
                  </w:r>
                </w:p>
              </w:tc>
            </w:tr>
            <w:tr w:rsidR="006034AA" w:rsidRPr="00BC7952" w14:paraId="3AC23B78" w14:textId="77777777" w:rsidTr="00A80C3F">
              <w:trPr>
                <w:trHeight w:val="279"/>
                <w:jc w:val="center"/>
              </w:trPr>
              <w:tc>
                <w:tcPr>
                  <w:tcW w:w="2443" w:type="dxa"/>
                  <w:vMerge/>
                </w:tcPr>
                <w:p w14:paraId="17497BE3" w14:textId="77777777" w:rsidR="006034AA" w:rsidRPr="00BC7952" w:rsidRDefault="006034AA" w:rsidP="006034AA">
                  <w:pPr>
                    <w:widowControl w:val="0"/>
                    <w:autoSpaceDE w:val="0"/>
                    <w:autoSpaceDN w:val="0"/>
                    <w:adjustRightInd w:val="0"/>
                    <w:spacing w:line="240" w:lineRule="auto"/>
                    <w:rPr>
                      <w:rFonts w:ascii="Segoe UI" w:eastAsia="Times New Roman" w:hAnsi="Segoe UI" w:cs="Segoe UI"/>
                      <w:szCs w:val="22"/>
                    </w:rPr>
                  </w:pPr>
                </w:p>
              </w:tc>
              <w:tc>
                <w:tcPr>
                  <w:tcW w:w="4597" w:type="dxa"/>
                  <w:tcBorders>
                    <w:top w:val="single" w:sz="12" w:space="0" w:color="6D509B" w:themeColor="accent1"/>
                  </w:tcBorders>
                </w:tcPr>
                <w:p w14:paraId="79227A7E" w14:textId="77777777" w:rsidR="006034AA" w:rsidRPr="00BC7952" w:rsidRDefault="006034AA" w:rsidP="006034AA">
                  <w:pPr>
                    <w:rPr>
                      <w:rFonts w:ascii="Segoe UI" w:hAnsi="Segoe UI" w:cs="Segoe UI"/>
                    </w:rPr>
                  </w:pPr>
                </w:p>
              </w:tc>
            </w:tr>
            <w:tr w:rsidR="006034AA" w:rsidRPr="00BC7952" w14:paraId="05D1BF05" w14:textId="77777777" w:rsidTr="00A80C3F">
              <w:trPr>
                <w:trHeight w:val="522"/>
                <w:jc w:val="center"/>
              </w:trPr>
              <w:tc>
                <w:tcPr>
                  <w:tcW w:w="7040" w:type="dxa"/>
                  <w:gridSpan w:val="2"/>
                  <w:vAlign w:val="center"/>
                </w:tcPr>
                <w:p w14:paraId="1A55C75E" w14:textId="77777777" w:rsidR="006034AA" w:rsidRPr="00BC7952" w:rsidRDefault="006034AA" w:rsidP="00A80C3F">
                  <w:pPr>
                    <w:spacing w:line="240" w:lineRule="auto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</w:p>
                <w:p w14:paraId="2748E6FB" w14:textId="77777777" w:rsidR="006034AA" w:rsidRPr="00BC7952" w:rsidRDefault="006034AA" w:rsidP="006034AA">
                  <w:pPr>
                    <w:numPr>
                      <w:ilvl w:val="0"/>
                      <w:numId w:val="28"/>
                    </w:numPr>
                    <w:spacing w:line="240" w:lineRule="auto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  <w:r w:rsidRPr="00BC7952">
                    <w:rPr>
                      <w:rFonts w:ascii="Segoe UI" w:eastAsia="Times New Roman" w:hAnsi="Segoe UI" w:cs="Segoe UI"/>
                      <w:b/>
                      <w:bCs/>
                      <w:color w:val="404040"/>
                      <w:sz w:val="24"/>
                      <w:szCs w:val="24"/>
                    </w:rPr>
                    <w:t>Ellen Obeng</w:t>
                  </w:r>
                  <w:r w:rsidRPr="00A7749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> </w:t>
                  </w:r>
                </w:p>
                <w:p w14:paraId="32D1F3A4" w14:textId="77777777" w:rsidR="006034AA" w:rsidRPr="00BC7952" w:rsidRDefault="006034AA" w:rsidP="006034AA">
                  <w:pPr>
                    <w:spacing w:line="240" w:lineRule="auto"/>
                    <w:ind w:left="720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  <w:r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 xml:space="preserve">General Manager, </w:t>
                  </w:r>
                  <w:proofErr w:type="spellStart"/>
                  <w:r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>iCode</w:t>
                  </w:r>
                  <w:proofErr w:type="spellEnd"/>
                  <w:r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 xml:space="preserve"> Gh – 0240025083</w:t>
                  </w:r>
                </w:p>
                <w:p w14:paraId="604DE4A1" w14:textId="77777777" w:rsidR="006034AA" w:rsidRPr="00A77492" w:rsidRDefault="006034AA" w:rsidP="00BC7952">
                  <w:pPr>
                    <w:spacing w:line="240" w:lineRule="auto"/>
                  </w:pPr>
                </w:p>
                <w:p w14:paraId="2D2B7484" w14:textId="1403865B" w:rsidR="006034AA" w:rsidRPr="00BC7952" w:rsidRDefault="00A80C3F" w:rsidP="006034AA">
                  <w:pPr>
                    <w:numPr>
                      <w:ilvl w:val="0"/>
                      <w:numId w:val="28"/>
                    </w:numPr>
                    <w:spacing w:line="240" w:lineRule="auto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  <w:r>
                    <w:rPr>
                      <w:rFonts w:ascii="Segoe UI" w:eastAsia="Times New Roman" w:hAnsi="Segoe UI" w:cs="Segoe UI"/>
                      <w:b/>
                      <w:bCs/>
                      <w:color w:val="404040"/>
                      <w:sz w:val="24"/>
                      <w:szCs w:val="24"/>
                    </w:rPr>
                    <w:t xml:space="preserve">Samuel </w:t>
                  </w:r>
                  <w:proofErr w:type="spellStart"/>
                  <w:r>
                    <w:rPr>
                      <w:rFonts w:ascii="Segoe UI" w:eastAsia="Times New Roman" w:hAnsi="Segoe UI" w:cs="Segoe UI"/>
                      <w:b/>
                      <w:bCs/>
                      <w:color w:val="404040"/>
                      <w:sz w:val="24"/>
                      <w:szCs w:val="24"/>
                    </w:rPr>
                    <w:t>Konduah</w:t>
                  </w:r>
                  <w:proofErr w:type="spellEnd"/>
                  <w:r>
                    <w:rPr>
                      <w:rFonts w:ascii="Segoe UI" w:eastAsia="Times New Roman" w:hAnsi="Segoe UI" w:cs="Segoe UI"/>
                      <w:b/>
                      <w:bCs/>
                      <w:color w:val="404040"/>
                      <w:sz w:val="24"/>
                      <w:szCs w:val="24"/>
                    </w:rPr>
                    <w:t xml:space="preserve"> </w:t>
                  </w:r>
                </w:p>
                <w:p w14:paraId="56B9424D" w14:textId="74B9D867" w:rsidR="006034AA" w:rsidRPr="00BC7952" w:rsidRDefault="00A80C3F" w:rsidP="006034AA">
                  <w:pPr>
                    <w:spacing w:line="240" w:lineRule="auto"/>
                    <w:ind w:left="720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  <w:r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 xml:space="preserve">District pastor victory </w:t>
                  </w:r>
                  <w:proofErr w:type="spellStart"/>
                  <w:r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>apostolic</w:t>
                  </w:r>
                  <w:r w:rsidR="006034AA"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>Takoradi</w:t>
                  </w:r>
                  <w:proofErr w:type="spellEnd"/>
                  <w:r w:rsidR="006034AA"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 xml:space="preserve"> – </w:t>
                  </w:r>
                  <w:r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>0242479833</w:t>
                  </w:r>
                </w:p>
                <w:p w14:paraId="48688E03" w14:textId="3B7CA6DB" w:rsidR="006034AA" w:rsidRPr="00BC7952" w:rsidRDefault="006034AA" w:rsidP="006034AA">
                  <w:pPr>
                    <w:spacing w:line="240" w:lineRule="auto"/>
                    <w:ind w:left="720"/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</w:pPr>
                  <w:r w:rsidRPr="00BC7952">
                    <w:rPr>
                      <w:rFonts w:ascii="Segoe UI" w:eastAsia="Times New Roman" w:hAnsi="Segoe UI" w:cs="Segoe UI"/>
                      <w:color w:val="404040"/>
                      <w:sz w:val="24"/>
                      <w:szCs w:val="24"/>
                    </w:rPr>
                    <w:t xml:space="preserve"> </w:t>
                  </w:r>
                </w:p>
                <w:p w14:paraId="6E1CE387" w14:textId="77777777" w:rsidR="006034AA" w:rsidRPr="00BC7952" w:rsidRDefault="006034AA" w:rsidP="006034AA">
                  <w:pPr>
                    <w:rPr>
                      <w:rFonts w:ascii="Segoe UI" w:hAnsi="Segoe UI" w:cs="Segoe UI"/>
                    </w:rPr>
                  </w:pPr>
                </w:p>
                <w:p w14:paraId="65519519" w14:textId="77777777" w:rsidR="006034AA" w:rsidRPr="00BC7952" w:rsidRDefault="006034AA" w:rsidP="006034AA">
                  <w:pPr>
                    <w:rPr>
                      <w:rFonts w:ascii="Segoe UI" w:hAnsi="Segoe UI" w:cs="Segoe UI"/>
                    </w:rPr>
                  </w:pPr>
                </w:p>
              </w:tc>
            </w:tr>
          </w:tbl>
          <w:p w14:paraId="697C5089" w14:textId="77777777" w:rsidR="006034AA" w:rsidRPr="00BC7952" w:rsidRDefault="006034AA" w:rsidP="00C17861">
            <w:pPr>
              <w:rPr>
                <w:rFonts w:ascii="Segoe UI" w:hAnsi="Segoe UI" w:cs="Segoe UI"/>
              </w:rPr>
            </w:pPr>
          </w:p>
          <w:p w14:paraId="03D5106F" w14:textId="2DC3E446" w:rsidR="006034AA" w:rsidRPr="00BC7952" w:rsidRDefault="006034AA" w:rsidP="00C17861">
            <w:pPr>
              <w:rPr>
                <w:rFonts w:ascii="Segoe UI" w:hAnsi="Segoe UI" w:cs="Segoe UI"/>
              </w:rPr>
            </w:pPr>
          </w:p>
        </w:tc>
      </w:tr>
      <w:tr w:rsidR="007E19CB" w:rsidRPr="00BC7952" w14:paraId="5CFBFA92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0C2F564E" w14:textId="77777777" w:rsidR="007E19CB" w:rsidRPr="00BC7952" w:rsidRDefault="007E19CB" w:rsidP="007E19CB">
            <w:pPr>
              <w:rPr>
                <w:rFonts w:ascii="Segoe UI" w:hAnsi="Segoe UI" w:cs="Segoe UI"/>
              </w:rPr>
            </w:pPr>
          </w:p>
        </w:tc>
        <w:tc>
          <w:tcPr>
            <w:tcW w:w="360" w:type="dxa"/>
            <w:tcBorders>
              <w:left w:val="nil"/>
            </w:tcBorders>
          </w:tcPr>
          <w:p w14:paraId="0F0EB6CB" w14:textId="77777777" w:rsidR="007E19CB" w:rsidRPr="00BC7952" w:rsidRDefault="007E19CB" w:rsidP="007E19CB">
            <w:pPr>
              <w:rPr>
                <w:rFonts w:ascii="Segoe UI" w:hAnsi="Segoe UI" w:cs="Segoe UI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42875606" w14:textId="77777777" w:rsidR="007E19CB" w:rsidRPr="00BC7952" w:rsidRDefault="007E19CB" w:rsidP="007E19CB">
            <w:pPr>
              <w:rPr>
                <w:rFonts w:ascii="Segoe UI" w:hAnsi="Segoe UI" w:cs="Segoe UI"/>
              </w:rPr>
            </w:pPr>
          </w:p>
        </w:tc>
      </w:tr>
    </w:tbl>
    <w:p w14:paraId="49C89D70" w14:textId="77777777" w:rsidR="004954D6" w:rsidRPr="00BC7952" w:rsidRDefault="004954D6" w:rsidP="007520D7">
      <w:pPr>
        <w:rPr>
          <w:rFonts w:ascii="Segoe UI" w:hAnsi="Segoe UI" w:cs="Segoe UI"/>
        </w:rPr>
      </w:pPr>
    </w:p>
    <w:sectPr w:rsidR="004954D6" w:rsidRPr="00BC7952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BBC2" w14:textId="77777777" w:rsidR="00A81B69" w:rsidRDefault="00A81B69" w:rsidP="0085363C">
      <w:pPr>
        <w:spacing w:line="240" w:lineRule="auto"/>
      </w:pPr>
      <w:r>
        <w:separator/>
      </w:r>
    </w:p>
  </w:endnote>
  <w:endnote w:type="continuationSeparator" w:id="0">
    <w:p w14:paraId="21798D99" w14:textId="77777777" w:rsidR="00A81B69" w:rsidRDefault="00A81B69" w:rsidP="0085363C">
      <w:pPr>
        <w:spacing w:line="240" w:lineRule="auto"/>
      </w:pPr>
      <w:r>
        <w:continuationSeparator/>
      </w:r>
    </w:p>
  </w:endnote>
  <w:endnote w:type="continuationNotice" w:id="1">
    <w:p w14:paraId="7E434B82" w14:textId="77777777" w:rsidR="00A81B69" w:rsidRDefault="00A81B6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2D39AC-99E2-465B-9E44-583493888AE0}"/>
    <w:embedBold r:id="rId2" w:fontKey="{9D9A58DB-A665-4E23-8393-9CD866326559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50A8EEBF-7F67-4E5D-AE2F-C28D0E1A67AB}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474F593F-0C6B-4C1C-B319-9BAE73A313FC}"/>
    <w:embedBold r:id="rId5" w:fontKey="{2401ACF1-3F31-4432-B2A7-8BB2D22B5298}"/>
    <w:embedItalic r:id="rId6" w:fontKey="{B58935DE-F170-4928-9E07-009D957865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 r:id="rId7" w:fontKey="{52DFB0F0-0D5E-4D90-BD46-BA65FCC3947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2F150E2E-AB1B-4AB4-8DBC-D3C6AB401680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38DA0955-6D63-4927-91FA-D4DB075C846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9BC2AFC0-FDA3-41A0-9A1A-A4B44612AD28}"/>
    <w:embedBold r:id="rId11" w:fontKey="{DDD4B904-A03A-45E1-9DCA-5ADD5F64B318}"/>
    <w:embedItalic r:id="rId12" w:fontKey="{D70F2389-A0C5-4B1C-B87B-5B806AAF682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30C67" w14:textId="77777777" w:rsidR="00A81B69" w:rsidRDefault="00A81B69" w:rsidP="0085363C">
      <w:pPr>
        <w:spacing w:line="240" w:lineRule="auto"/>
      </w:pPr>
      <w:r>
        <w:separator/>
      </w:r>
    </w:p>
  </w:footnote>
  <w:footnote w:type="continuationSeparator" w:id="0">
    <w:p w14:paraId="6C548473" w14:textId="77777777" w:rsidR="00A81B69" w:rsidRDefault="00A81B69" w:rsidP="0085363C">
      <w:pPr>
        <w:spacing w:line="240" w:lineRule="auto"/>
      </w:pPr>
      <w:r>
        <w:continuationSeparator/>
      </w:r>
    </w:p>
  </w:footnote>
  <w:footnote w:type="continuationNotice" w:id="1">
    <w:p w14:paraId="5CEE597C" w14:textId="77777777" w:rsidR="00A81B69" w:rsidRDefault="00A81B6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DB44031"/>
    <w:multiLevelType w:val="multilevel"/>
    <w:tmpl w:val="D65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5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6" w15:restartNumberingAfterBreak="0">
    <w:nsid w:val="24EA709D"/>
    <w:multiLevelType w:val="multilevel"/>
    <w:tmpl w:val="2F8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0" w15:restartNumberingAfterBreak="0">
    <w:nsid w:val="3BDC1595"/>
    <w:multiLevelType w:val="multilevel"/>
    <w:tmpl w:val="54B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7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E3D2B"/>
    <w:multiLevelType w:val="multilevel"/>
    <w:tmpl w:val="AAD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5" w15:restartNumberingAfterBreak="0">
    <w:nsid w:val="79D93F97"/>
    <w:multiLevelType w:val="multilevel"/>
    <w:tmpl w:val="7A8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A5AD0"/>
    <w:multiLevelType w:val="multilevel"/>
    <w:tmpl w:val="300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5"/>
  </w:num>
  <w:num w:numId="2" w16cid:durableId="1005936465">
    <w:abstractNumId w:val="11"/>
  </w:num>
  <w:num w:numId="3" w16cid:durableId="1920559729">
    <w:abstractNumId w:val="20"/>
  </w:num>
  <w:num w:numId="4" w16cid:durableId="597254634">
    <w:abstractNumId w:val="16"/>
  </w:num>
  <w:num w:numId="5" w16cid:durableId="67307804">
    <w:abstractNumId w:val="17"/>
  </w:num>
  <w:num w:numId="6" w16cid:durableId="1362507970">
    <w:abstractNumId w:val="24"/>
  </w:num>
  <w:num w:numId="7" w16cid:durableId="522090227">
    <w:abstractNumId w:val="9"/>
  </w:num>
  <w:num w:numId="8" w16cid:durableId="762189349">
    <w:abstractNumId w:val="14"/>
  </w:num>
  <w:num w:numId="9" w16cid:durableId="151793744">
    <w:abstractNumId w:val="22"/>
  </w:num>
  <w:num w:numId="10" w16cid:durableId="1466040994">
    <w:abstractNumId w:val="2"/>
  </w:num>
  <w:num w:numId="11" w16cid:durableId="878132211">
    <w:abstractNumId w:val="8"/>
  </w:num>
  <w:num w:numId="12" w16cid:durableId="1933077938">
    <w:abstractNumId w:val="1"/>
  </w:num>
  <w:num w:numId="13" w16cid:durableId="218830466">
    <w:abstractNumId w:val="4"/>
  </w:num>
  <w:num w:numId="14" w16cid:durableId="1939019944">
    <w:abstractNumId w:val="13"/>
  </w:num>
  <w:num w:numId="15" w16cid:durableId="648703801">
    <w:abstractNumId w:val="12"/>
  </w:num>
  <w:num w:numId="16" w16cid:durableId="1413116858">
    <w:abstractNumId w:val="21"/>
  </w:num>
  <w:num w:numId="17" w16cid:durableId="1930918826">
    <w:abstractNumId w:val="5"/>
  </w:num>
  <w:num w:numId="18" w16cid:durableId="775516179">
    <w:abstractNumId w:val="28"/>
  </w:num>
  <w:num w:numId="19" w16cid:durableId="1182204620">
    <w:abstractNumId w:val="23"/>
  </w:num>
  <w:num w:numId="20" w16cid:durableId="293754582">
    <w:abstractNumId w:val="18"/>
  </w:num>
  <w:num w:numId="21" w16cid:durableId="1970285429">
    <w:abstractNumId w:val="27"/>
  </w:num>
  <w:num w:numId="22" w16cid:durableId="587544788">
    <w:abstractNumId w:val="7"/>
  </w:num>
  <w:num w:numId="23" w16cid:durableId="1552040543">
    <w:abstractNumId w:val="0"/>
  </w:num>
  <w:num w:numId="24" w16cid:durableId="1732536289">
    <w:abstractNumId w:val="6"/>
  </w:num>
  <w:num w:numId="25" w16cid:durableId="240986403">
    <w:abstractNumId w:val="10"/>
  </w:num>
  <w:num w:numId="26" w16cid:durableId="662045812">
    <w:abstractNumId w:val="19"/>
  </w:num>
  <w:num w:numId="27" w16cid:durableId="1228493582">
    <w:abstractNumId w:val="26"/>
  </w:num>
  <w:num w:numId="28" w16cid:durableId="661011176">
    <w:abstractNumId w:val="25"/>
  </w:num>
  <w:num w:numId="29" w16cid:durableId="1373312681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6A"/>
    <w:rsid w:val="00034EC2"/>
    <w:rsid w:val="00037310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96529"/>
    <w:rsid w:val="000D1F49"/>
    <w:rsid w:val="000D44B8"/>
    <w:rsid w:val="000D6D32"/>
    <w:rsid w:val="000E7ADD"/>
    <w:rsid w:val="00125B8C"/>
    <w:rsid w:val="0012609C"/>
    <w:rsid w:val="00150A8F"/>
    <w:rsid w:val="00162D53"/>
    <w:rsid w:val="001727CA"/>
    <w:rsid w:val="00187D40"/>
    <w:rsid w:val="001B1A04"/>
    <w:rsid w:val="001D52C4"/>
    <w:rsid w:val="001E3CE7"/>
    <w:rsid w:val="001E3E6E"/>
    <w:rsid w:val="001F4486"/>
    <w:rsid w:val="001F4ACF"/>
    <w:rsid w:val="0021028A"/>
    <w:rsid w:val="00215E24"/>
    <w:rsid w:val="002165AE"/>
    <w:rsid w:val="00252342"/>
    <w:rsid w:val="002559E6"/>
    <w:rsid w:val="00261070"/>
    <w:rsid w:val="00262423"/>
    <w:rsid w:val="00281BB5"/>
    <w:rsid w:val="002C466A"/>
    <w:rsid w:val="002C56E6"/>
    <w:rsid w:val="002E2A65"/>
    <w:rsid w:val="002E2DC5"/>
    <w:rsid w:val="002F4920"/>
    <w:rsid w:val="002F5B2C"/>
    <w:rsid w:val="002F5FFB"/>
    <w:rsid w:val="00300BC8"/>
    <w:rsid w:val="003068D0"/>
    <w:rsid w:val="00344C71"/>
    <w:rsid w:val="00361691"/>
    <w:rsid w:val="00361E11"/>
    <w:rsid w:val="003650B4"/>
    <w:rsid w:val="0037195C"/>
    <w:rsid w:val="003750CD"/>
    <w:rsid w:val="00376B65"/>
    <w:rsid w:val="00392616"/>
    <w:rsid w:val="0039390A"/>
    <w:rsid w:val="00397346"/>
    <w:rsid w:val="003F0847"/>
    <w:rsid w:val="0040090B"/>
    <w:rsid w:val="0040750E"/>
    <w:rsid w:val="004275F1"/>
    <w:rsid w:val="00444441"/>
    <w:rsid w:val="00450370"/>
    <w:rsid w:val="00451409"/>
    <w:rsid w:val="004559B7"/>
    <w:rsid w:val="00461532"/>
    <w:rsid w:val="0046302A"/>
    <w:rsid w:val="00470C9D"/>
    <w:rsid w:val="00487D2D"/>
    <w:rsid w:val="00491902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05C47"/>
    <w:rsid w:val="005112D0"/>
    <w:rsid w:val="00563E4F"/>
    <w:rsid w:val="00577E06"/>
    <w:rsid w:val="00581046"/>
    <w:rsid w:val="005A3BF7"/>
    <w:rsid w:val="005D1609"/>
    <w:rsid w:val="005F0033"/>
    <w:rsid w:val="005F2035"/>
    <w:rsid w:val="005F3D1A"/>
    <w:rsid w:val="005F7990"/>
    <w:rsid w:val="006025D1"/>
    <w:rsid w:val="006034AA"/>
    <w:rsid w:val="00607599"/>
    <w:rsid w:val="00625C1C"/>
    <w:rsid w:val="00632608"/>
    <w:rsid w:val="0063739C"/>
    <w:rsid w:val="0064068F"/>
    <w:rsid w:val="00650AF4"/>
    <w:rsid w:val="006643E9"/>
    <w:rsid w:val="0067761E"/>
    <w:rsid w:val="00685343"/>
    <w:rsid w:val="00690E3F"/>
    <w:rsid w:val="0069233E"/>
    <w:rsid w:val="006B34D0"/>
    <w:rsid w:val="006B535B"/>
    <w:rsid w:val="006E4822"/>
    <w:rsid w:val="00723F5E"/>
    <w:rsid w:val="00735E74"/>
    <w:rsid w:val="0074456D"/>
    <w:rsid w:val="007520D7"/>
    <w:rsid w:val="00765AB9"/>
    <w:rsid w:val="00770F25"/>
    <w:rsid w:val="007853C8"/>
    <w:rsid w:val="00791C9B"/>
    <w:rsid w:val="00794AED"/>
    <w:rsid w:val="007A35A8"/>
    <w:rsid w:val="007B0A85"/>
    <w:rsid w:val="007C4BAD"/>
    <w:rsid w:val="007C6A52"/>
    <w:rsid w:val="007E19CB"/>
    <w:rsid w:val="0082043E"/>
    <w:rsid w:val="00835A7D"/>
    <w:rsid w:val="0085363C"/>
    <w:rsid w:val="00856049"/>
    <w:rsid w:val="008665ED"/>
    <w:rsid w:val="008714DE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56F2E"/>
    <w:rsid w:val="0097469C"/>
    <w:rsid w:val="0098597D"/>
    <w:rsid w:val="009D5F80"/>
    <w:rsid w:val="009F619A"/>
    <w:rsid w:val="009F6DDE"/>
    <w:rsid w:val="00A06747"/>
    <w:rsid w:val="00A2266E"/>
    <w:rsid w:val="00A2383A"/>
    <w:rsid w:val="00A31F73"/>
    <w:rsid w:val="00A370A8"/>
    <w:rsid w:val="00A67C05"/>
    <w:rsid w:val="00A67D44"/>
    <w:rsid w:val="00A80C3F"/>
    <w:rsid w:val="00A81B69"/>
    <w:rsid w:val="00A87A5F"/>
    <w:rsid w:val="00A91465"/>
    <w:rsid w:val="00AB10BA"/>
    <w:rsid w:val="00AC7F90"/>
    <w:rsid w:val="00AD2A97"/>
    <w:rsid w:val="00AF056A"/>
    <w:rsid w:val="00B62AB7"/>
    <w:rsid w:val="00B96634"/>
    <w:rsid w:val="00BA1523"/>
    <w:rsid w:val="00BA5002"/>
    <w:rsid w:val="00BC624A"/>
    <w:rsid w:val="00BC7952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2D26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246A5"/>
    <w:rsid w:val="00E60E6F"/>
    <w:rsid w:val="00E61C09"/>
    <w:rsid w:val="00E63909"/>
    <w:rsid w:val="00E661EC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12C6"/>
    <w:rsid w:val="00FC300B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91240"/>
  <w15:chartTrackingRefBased/>
  <w15:docId w15:val="{40921A55-A949-4D46-9A3F-09C3800C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qFormat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  <w:style w:type="character" w:styleId="Strong">
    <w:name w:val="Strong"/>
    <w:basedOn w:val="DefaultParagraphFont"/>
    <w:uiPriority w:val="22"/>
    <w:qFormat/>
    <w:rsid w:val="00491902"/>
    <w:rPr>
      <w:b/>
      <w:bCs/>
    </w:rPr>
  </w:style>
  <w:style w:type="character" w:styleId="Emphasis">
    <w:name w:val="Emphasis"/>
    <w:basedOn w:val="DefaultParagraphFont"/>
    <w:uiPriority w:val="20"/>
    <w:qFormat/>
    <w:rsid w:val="004919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3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PC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7957C69160D44B28863BB131BB272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7C09E8-4ACA-4D2D-9757-B4379432D9AA}"/>
      </w:docPartPr>
      <w:docPartBody>
        <w:p w:rsidR="002F3D40" w:rsidRDefault="00000000">
          <w:pPr>
            <w:pStyle w:val="B7957C69160D44B28863BB131BB272EF"/>
          </w:pPr>
          <w:r w:rsidRPr="00461532">
            <w:t>OBJECTIVE</w:t>
          </w:r>
        </w:p>
      </w:docPartBody>
    </w:docPart>
    <w:docPart>
      <w:docPartPr>
        <w:name w:val="6B1BDB8E01C14BC68CC524BC3CEAC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D941D-5862-4147-B31E-C2C4A6A03563}"/>
      </w:docPartPr>
      <w:docPartBody>
        <w:p w:rsidR="002F3D40" w:rsidRDefault="00000000">
          <w:pPr>
            <w:pStyle w:val="6B1BDB8E01C14BC68CC524BC3CEACFBF"/>
          </w:pPr>
          <w:r>
            <w:t>EXPERIENCE</w:t>
          </w:r>
        </w:p>
      </w:docPartBody>
    </w:docPart>
    <w:docPart>
      <w:docPartPr>
        <w:name w:val="D81DD7D82BAA4012B79AEABA042C5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748DF-6172-40DD-BD25-6F247640F792}"/>
      </w:docPartPr>
      <w:docPartBody>
        <w:p w:rsidR="002F3D40" w:rsidRDefault="00000000">
          <w:pPr>
            <w:pStyle w:val="D81DD7D82BAA4012B79AEABA042C57B9"/>
          </w:pPr>
          <w:r>
            <w:t>EDUCATION</w:t>
          </w:r>
        </w:p>
      </w:docPartBody>
    </w:docPart>
    <w:docPart>
      <w:docPartPr>
        <w:name w:val="B10AA49C40A2489EB6E3DD96D2C8DD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AC81B-670F-4961-AF3D-444E2A990A41}"/>
      </w:docPartPr>
      <w:docPartBody>
        <w:p w:rsidR="002F3D40" w:rsidRDefault="008A316D" w:rsidP="008A316D">
          <w:pPr>
            <w:pStyle w:val="B10AA49C40A2489EB6E3DD96D2C8DDC2"/>
          </w:pPr>
          <w:r w:rsidRPr="00461532">
            <w:t>ADDRESS</w:t>
          </w:r>
        </w:p>
      </w:docPartBody>
    </w:docPart>
    <w:docPart>
      <w:docPartPr>
        <w:name w:val="3D666B54E42345A3B06B62C2323CA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9D9EE-52C6-4D00-BD9B-84CA680DE699}"/>
      </w:docPartPr>
      <w:docPartBody>
        <w:p w:rsidR="002F3D40" w:rsidRDefault="008A316D" w:rsidP="008A316D">
          <w:pPr>
            <w:pStyle w:val="3D666B54E42345A3B06B62C2323CADAA"/>
          </w:pPr>
          <w:r w:rsidRPr="00461532">
            <w:t>PHONE</w:t>
          </w:r>
        </w:p>
      </w:docPartBody>
    </w:docPart>
    <w:docPart>
      <w:docPartPr>
        <w:name w:val="0F74F344E55F4DD3AEEDFDF2253CB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5D49B3-FA6A-421C-A49B-38DD91676435}"/>
      </w:docPartPr>
      <w:docPartBody>
        <w:p w:rsidR="002F3D40" w:rsidRDefault="008A316D" w:rsidP="008A316D">
          <w:pPr>
            <w:pStyle w:val="0F74F344E55F4DD3AEEDFDF2253CB939"/>
          </w:pPr>
          <w:r w:rsidRPr="00461532">
            <w:t>EMAIL</w:t>
          </w:r>
        </w:p>
      </w:docPartBody>
    </w:docPart>
    <w:docPart>
      <w:docPartPr>
        <w:name w:val="5FBC22B9EF57475ABD20265BE671D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3E3D8-229D-449D-92B5-240AF4DEB550}"/>
      </w:docPartPr>
      <w:docPartBody>
        <w:p w:rsidR="002F3D40" w:rsidRDefault="008A316D" w:rsidP="008A316D">
          <w:pPr>
            <w:pStyle w:val="5FBC22B9EF57475ABD20265BE671DF3E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16D"/>
    <w:rsid w:val="002F3D40"/>
    <w:rsid w:val="003568D7"/>
    <w:rsid w:val="003750CD"/>
    <w:rsid w:val="007073DB"/>
    <w:rsid w:val="008A316D"/>
    <w:rsid w:val="00C7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4472C4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957C69160D44B28863BB131BB272EF">
    <w:name w:val="B7957C69160D44B28863BB131BB272EF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inorHAnsi" w:hAnsiTheme="majorHAnsi"/>
      <w:b/>
      <w:caps/>
      <w:color w:val="4472C4" w:themeColor="accent1"/>
      <w:kern w:val="0"/>
      <w:sz w:val="28"/>
      <w:szCs w:val="28"/>
      <w14:ligatures w14:val="none"/>
    </w:rPr>
  </w:style>
  <w:style w:type="paragraph" w:customStyle="1" w:styleId="6B1BDB8E01C14BC68CC524BC3CEACFBF">
    <w:name w:val="6B1BDB8E01C14BC68CC524BC3CEACFBF"/>
  </w:style>
  <w:style w:type="paragraph" w:customStyle="1" w:styleId="D81DD7D82BAA4012B79AEABA042C57B9">
    <w:name w:val="D81DD7D82BAA4012B79AEABA042C57B9"/>
  </w:style>
  <w:style w:type="paragraph" w:customStyle="1" w:styleId="B10AA49C40A2489EB6E3DD96D2C8DDC2">
    <w:name w:val="B10AA49C40A2489EB6E3DD96D2C8DDC2"/>
    <w:rsid w:val="008A316D"/>
  </w:style>
  <w:style w:type="paragraph" w:customStyle="1" w:styleId="3D666B54E42345A3B06B62C2323CADAA">
    <w:name w:val="3D666B54E42345A3B06B62C2323CADAA"/>
    <w:rsid w:val="008A316D"/>
  </w:style>
  <w:style w:type="paragraph" w:customStyle="1" w:styleId="0F74F344E55F4DD3AEEDFDF2253CB939">
    <w:name w:val="0F74F344E55F4DD3AEEDFDF2253CB939"/>
    <w:rsid w:val="008A316D"/>
  </w:style>
  <w:style w:type="paragraph" w:customStyle="1" w:styleId="5FBC22B9EF57475ABD20265BE671DF3E">
    <w:name w:val="5FBC22B9EF57475ABD20265BE671DF3E"/>
    <w:rsid w:val="008A31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resume.dotx</Template>
  <TotalTime>10</TotalTime>
  <Pages>3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TWEIKU</dc:creator>
  <cp:keywords/>
  <dc:description/>
  <cp:lastModifiedBy>EVANS TWEIKU</cp:lastModifiedBy>
  <cp:revision>2</cp:revision>
  <dcterms:created xsi:type="dcterms:W3CDTF">2025-04-19T00:25:00Z</dcterms:created>
  <dcterms:modified xsi:type="dcterms:W3CDTF">2025-04-19T00:25:00Z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